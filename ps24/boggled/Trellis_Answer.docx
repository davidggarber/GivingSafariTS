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Title"/>
        <w:tag w:val=""/>
        <w:id w:val="-622694214"/>
        <w:placeholder>
          <w:docPart w:val="74572DB62F6C4B7E95D2BE8E645EEE1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4F49527" w14:textId="7574DC15" w:rsidR="00651F88" w:rsidRPr="00236FDA" w:rsidRDefault="00953687" w:rsidP="00236FDA">
          <w:pPr>
            <w:pStyle w:val="Title"/>
          </w:pPr>
          <w:r>
            <w:t>Trellis</w:t>
          </w:r>
        </w:p>
      </w:sdtContent>
    </w:sdt>
    <w:p w14:paraId="760ABF86" w14:textId="436C2E59" w:rsidR="006D46EA" w:rsidRPr="00656A96" w:rsidRDefault="00034BDA" w:rsidP="00656A96">
      <w:pPr>
        <w:pStyle w:val="Bylin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495685" wp14:editId="0308CCF7">
            <wp:simplePos x="0" y="0"/>
            <wp:positionH relativeFrom="column">
              <wp:posOffset>6666718</wp:posOffset>
            </wp:positionH>
            <wp:positionV relativeFrom="paragraph">
              <wp:posOffset>-672905</wp:posOffset>
            </wp:positionV>
            <wp:extent cx="182880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375" y="21443"/>
                <wp:lineTo x="21375" y="0"/>
                <wp:lineTo x="0" y="0"/>
              </wp:wrapPolygon>
            </wp:wrapTight>
            <wp:docPr id="1801023148" name="Picture 1" descr="Image result for African dai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frican dais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46EA" w:rsidRPr="00656A96">
        <w:t xml:space="preserve">By: </w:t>
      </w:r>
      <w:sdt>
        <w:sdtPr>
          <w:alias w:val="Author"/>
          <w:tag w:val=""/>
          <w:id w:val="2094118205"/>
          <w:placeholder>
            <w:docPart w:val="94983A1E74404615B27B4838AE7BFA1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953687">
            <w:t>Ken Pacquer</w:t>
          </w:r>
        </w:sdtContent>
      </w:sdt>
    </w:p>
    <w:p w14:paraId="15626707" w14:textId="1F16373E" w:rsidR="006D46EA" w:rsidRPr="00656A96" w:rsidRDefault="006D46EA" w:rsidP="00656A96">
      <w:pPr>
        <w:pStyle w:val="AnswerLine"/>
      </w:pPr>
      <w:r w:rsidRPr="00656A96">
        <w:t xml:space="preserve">Answer: </w:t>
      </w:r>
      <w:r w:rsidR="00034BDA">
        <w:t>AFRICAN DAISY</w:t>
      </w:r>
    </w:p>
    <w:p w14:paraId="18A86842" w14:textId="103FB165" w:rsidR="00953687" w:rsidRDefault="00953687" w:rsidP="00953687">
      <w:bookmarkStart w:id="0" w:name="_Hlk35285475"/>
      <w:r>
        <w:t xml:space="preserve">Spin the tiles and find the vines that connect one side of the board to the other. </w:t>
      </w:r>
    </w:p>
    <w:p w14:paraId="7B172805" w14:textId="77A65733" w:rsidR="002A3917" w:rsidRDefault="00953687" w:rsidP="00953687">
      <w:r>
        <w:t>When you make a connection from one side of the board to another, mark the letter.</w:t>
      </w:r>
      <w:bookmarkEnd w:id="0"/>
      <w:r w:rsidR="00034BDA" w:rsidRPr="00034BDA">
        <w:t xml:space="preserve"> </w:t>
      </w:r>
    </w:p>
    <w:p w14:paraId="3680F972" w14:textId="39A841B1" w:rsidR="00223848" w:rsidRDefault="00BD343F" w:rsidP="00630D7D">
      <w:r>
        <w:rPr>
          <w:noProof/>
        </w:rPr>
        <w:drawing>
          <wp:inline distT="0" distB="0" distL="0" distR="0" wp14:anchorId="1B3FA023" wp14:editId="6CA5ACE5">
            <wp:extent cx="8686800" cy="6500495"/>
            <wp:effectExtent l="0" t="0" r="0" b="0"/>
            <wp:docPr id="106191759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7592" name="Picture 1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20E6" w14:textId="77777777" w:rsidR="009D5BB3" w:rsidRDefault="009D5BB3" w:rsidP="00630D7D">
      <w:pPr>
        <w:rPr>
          <w:noProof/>
        </w:rPr>
      </w:pPr>
    </w:p>
    <w:p w14:paraId="0ED7E89C" w14:textId="004B3DBD" w:rsidR="00953687" w:rsidRPr="00656A96" w:rsidRDefault="00F34D82" w:rsidP="00630D7D">
      <w:r>
        <w:rPr>
          <w:noProof/>
        </w:rPr>
        <w:drawing>
          <wp:inline distT="0" distB="0" distL="0" distR="0" wp14:anchorId="74FCC93C" wp14:editId="6D8CDD83">
            <wp:extent cx="2243797" cy="2243797"/>
            <wp:effectExtent l="0" t="0" r="4445" b="4445"/>
            <wp:docPr id="2" name="Picture 1" descr="Trellis Board Game– Gam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rellis Board Game– Gameology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59" cy="224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687" w:rsidRPr="00656A96" w:rsidSect="00F77CA1">
      <w:footerReference w:type="default" r:id="rId11"/>
      <w:pgSz w:w="15840" w:h="24480" w:code="3"/>
      <w:pgMar w:top="1080" w:right="1080" w:bottom="1080" w:left="1080" w:header="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1A01D" w14:textId="77777777" w:rsidR="00D42CC9" w:rsidRDefault="00D42CC9" w:rsidP="00656A96">
      <w:r>
        <w:separator/>
      </w:r>
    </w:p>
  </w:endnote>
  <w:endnote w:type="continuationSeparator" w:id="0">
    <w:p w14:paraId="6594F204" w14:textId="77777777" w:rsidR="00D42CC9" w:rsidRDefault="00D42CC9" w:rsidP="00656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dubitably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A10487" w14:textId="0EBD7546" w:rsidR="007C6D5D" w:rsidRPr="002A3917" w:rsidRDefault="007C6D5D" w:rsidP="00656A96">
    <w:pPr>
      <w:pStyle w:val="Footer"/>
    </w:pPr>
    <w:r w:rsidRPr="002A3917">
      <w:t>©20</w:t>
    </w:r>
    <w:r w:rsidR="00961295" w:rsidRPr="002A3917">
      <w:t>2</w:t>
    </w:r>
    <w:r w:rsidR="0048747D">
      <w:t>4</w:t>
    </w:r>
    <w:r w:rsidRPr="002A3917">
      <w:t xml:space="preserve"> </w:t>
    </w:r>
    <w:sdt>
      <w:sdtPr>
        <w:rPr>
          <w:noProof/>
        </w:rPr>
        <w:alias w:val="Author"/>
        <w:tag w:val=""/>
        <w:id w:val="-183898892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53687">
          <w:rPr>
            <w:noProof/>
          </w:rPr>
          <w:t>Ken Pacquer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0BC5A" w14:textId="77777777" w:rsidR="00D42CC9" w:rsidRDefault="00D42CC9" w:rsidP="00656A96">
      <w:r>
        <w:separator/>
      </w:r>
    </w:p>
  </w:footnote>
  <w:footnote w:type="continuationSeparator" w:id="0">
    <w:p w14:paraId="4F397F23" w14:textId="77777777" w:rsidR="00D42CC9" w:rsidRDefault="00D42CC9" w:rsidP="00656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B4613"/>
    <w:multiLevelType w:val="hybridMultilevel"/>
    <w:tmpl w:val="3594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6686"/>
    <w:multiLevelType w:val="hybridMultilevel"/>
    <w:tmpl w:val="824E59A6"/>
    <w:lvl w:ilvl="0" w:tplc="9FD40E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F525C"/>
    <w:multiLevelType w:val="hybridMultilevel"/>
    <w:tmpl w:val="74462FAE"/>
    <w:lvl w:ilvl="0" w:tplc="C33666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77A50"/>
    <w:multiLevelType w:val="hybridMultilevel"/>
    <w:tmpl w:val="E2882C82"/>
    <w:lvl w:ilvl="0" w:tplc="E57A24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341A9"/>
    <w:multiLevelType w:val="hybridMultilevel"/>
    <w:tmpl w:val="EB500FFA"/>
    <w:lvl w:ilvl="0" w:tplc="DB9CAB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895204">
    <w:abstractNumId w:val="0"/>
  </w:num>
  <w:num w:numId="2" w16cid:durableId="636692191">
    <w:abstractNumId w:val="1"/>
  </w:num>
  <w:num w:numId="3" w16cid:durableId="2039962810">
    <w:abstractNumId w:val="2"/>
  </w:num>
  <w:num w:numId="4" w16cid:durableId="1101798071">
    <w:abstractNumId w:val="4"/>
  </w:num>
  <w:num w:numId="5" w16cid:durableId="800659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20"/>
  <w:drawingGridVerticalSpacing w:val="24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687"/>
    <w:rsid w:val="000311BD"/>
    <w:rsid w:val="00033219"/>
    <w:rsid w:val="00034BDA"/>
    <w:rsid w:val="0006143F"/>
    <w:rsid w:val="00070B84"/>
    <w:rsid w:val="00090AFF"/>
    <w:rsid w:val="000A0F92"/>
    <w:rsid w:val="000D3D42"/>
    <w:rsid w:val="0014273F"/>
    <w:rsid w:val="00145A2B"/>
    <w:rsid w:val="0018399A"/>
    <w:rsid w:val="001A0388"/>
    <w:rsid w:val="001D6CD6"/>
    <w:rsid w:val="001F32A8"/>
    <w:rsid w:val="002066F4"/>
    <w:rsid w:val="00223848"/>
    <w:rsid w:val="002339C2"/>
    <w:rsid w:val="00236FDA"/>
    <w:rsid w:val="002A3917"/>
    <w:rsid w:val="002B770A"/>
    <w:rsid w:val="002B7835"/>
    <w:rsid w:val="002E1C67"/>
    <w:rsid w:val="003044AF"/>
    <w:rsid w:val="00314203"/>
    <w:rsid w:val="00320CBC"/>
    <w:rsid w:val="003565EF"/>
    <w:rsid w:val="00386EB9"/>
    <w:rsid w:val="00402260"/>
    <w:rsid w:val="0040268D"/>
    <w:rsid w:val="00420C84"/>
    <w:rsid w:val="00463678"/>
    <w:rsid w:val="00482DE3"/>
    <w:rsid w:val="0048747D"/>
    <w:rsid w:val="004B334B"/>
    <w:rsid w:val="004D1F87"/>
    <w:rsid w:val="00525FA7"/>
    <w:rsid w:val="005711B7"/>
    <w:rsid w:val="005A115D"/>
    <w:rsid w:val="005D201B"/>
    <w:rsid w:val="005E2B65"/>
    <w:rsid w:val="00630D7D"/>
    <w:rsid w:val="00651F88"/>
    <w:rsid w:val="00656A96"/>
    <w:rsid w:val="00672AAC"/>
    <w:rsid w:val="006C2B31"/>
    <w:rsid w:val="006D46EA"/>
    <w:rsid w:val="006F0064"/>
    <w:rsid w:val="00767EB6"/>
    <w:rsid w:val="007704D8"/>
    <w:rsid w:val="007819DF"/>
    <w:rsid w:val="007A1A02"/>
    <w:rsid w:val="007B1E64"/>
    <w:rsid w:val="007C6D5D"/>
    <w:rsid w:val="008206A0"/>
    <w:rsid w:val="00863270"/>
    <w:rsid w:val="008B747B"/>
    <w:rsid w:val="008E4454"/>
    <w:rsid w:val="009147FA"/>
    <w:rsid w:val="00953687"/>
    <w:rsid w:val="00961295"/>
    <w:rsid w:val="009B132A"/>
    <w:rsid w:val="009C6326"/>
    <w:rsid w:val="009D5BB3"/>
    <w:rsid w:val="00A26A83"/>
    <w:rsid w:val="00A335DE"/>
    <w:rsid w:val="00A57B12"/>
    <w:rsid w:val="00A873C8"/>
    <w:rsid w:val="00A87763"/>
    <w:rsid w:val="00AC40E4"/>
    <w:rsid w:val="00AD7F43"/>
    <w:rsid w:val="00B125EC"/>
    <w:rsid w:val="00BA60FE"/>
    <w:rsid w:val="00BC2E25"/>
    <w:rsid w:val="00BD343F"/>
    <w:rsid w:val="00BD4158"/>
    <w:rsid w:val="00BE3E22"/>
    <w:rsid w:val="00C025A5"/>
    <w:rsid w:val="00C304FA"/>
    <w:rsid w:val="00C3260D"/>
    <w:rsid w:val="00C569FD"/>
    <w:rsid w:val="00C956C2"/>
    <w:rsid w:val="00CB6D8E"/>
    <w:rsid w:val="00CC1D91"/>
    <w:rsid w:val="00CC2B0C"/>
    <w:rsid w:val="00CE0E10"/>
    <w:rsid w:val="00CF1006"/>
    <w:rsid w:val="00D318A9"/>
    <w:rsid w:val="00D42CC9"/>
    <w:rsid w:val="00D524B4"/>
    <w:rsid w:val="00D63A79"/>
    <w:rsid w:val="00D80149"/>
    <w:rsid w:val="00DA60D5"/>
    <w:rsid w:val="00DB501F"/>
    <w:rsid w:val="00DC1BCF"/>
    <w:rsid w:val="00DC3669"/>
    <w:rsid w:val="00DD04A6"/>
    <w:rsid w:val="00DD2FCD"/>
    <w:rsid w:val="00DD7E4B"/>
    <w:rsid w:val="00E121FD"/>
    <w:rsid w:val="00E12E85"/>
    <w:rsid w:val="00E42682"/>
    <w:rsid w:val="00E4667E"/>
    <w:rsid w:val="00E607C6"/>
    <w:rsid w:val="00EA6E99"/>
    <w:rsid w:val="00EB4226"/>
    <w:rsid w:val="00F016DE"/>
    <w:rsid w:val="00F01ADB"/>
    <w:rsid w:val="00F1339D"/>
    <w:rsid w:val="00F15BA3"/>
    <w:rsid w:val="00F21F77"/>
    <w:rsid w:val="00F34D82"/>
    <w:rsid w:val="00F34FDD"/>
    <w:rsid w:val="00F57006"/>
    <w:rsid w:val="00F57B03"/>
    <w:rsid w:val="00F72FB4"/>
    <w:rsid w:val="00F77CA1"/>
    <w:rsid w:val="00F80ABF"/>
    <w:rsid w:val="00FC233B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0BAB18"/>
  <w15:chartTrackingRefBased/>
  <w15:docId w15:val="{A1C735A1-C88B-4477-B1A3-FC845A11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96"/>
    <w:pPr>
      <w:spacing w:before="0" w:after="160"/>
      <w:jc w:val="left"/>
    </w:pPr>
    <w:rPr>
      <w:rFonts w:ascii="Verdana" w:hAnsi="Verdan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6EA"/>
    <w:pPr>
      <w:ind w:left="720"/>
      <w:contextualSpacing/>
    </w:pPr>
  </w:style>
  <w:style w:type="paragraph" w:customStyle="1" w:styleId="AnswerLine">
    <w:name w:val="Answer Line"/>
    <w:basedOn w:val="Normal"/>
    <w:link w:val="AnswerLineChar"/>
    <w:qFormat/>
    <w:rsid w:val="00656A96"/>
    <w:pPr>
      <w:spacing w:after="600"/>
    </w:pPr>
    <w:rPr>
      <w:b/>
    </w:rPr>
  </w:style>
  <w:style w:type="paragraph" w:customStyle="1" w:styleId="Byline">
    <w:name w:val="Byline"/>
    <w:basedOn w:val="Normal"/>
    <w:next w:val="Normal"/>
    <w:autoRedefine/>
    <w:qFormat/>
    <w:rsid w:val="00656A96"/>
    <w:rPr>
      <w:b/>
    </w:rPr>
  </w:style>
  <w:style w:type="character" w:customStyle="1" w:styleId="AnswerLineChar">
    <w:name w:val="Answer Line Char"/>
    <w:basedOn w:val="DefaultParagraphFont"/>
    <w:link w:val="AnswerLine"/>
    <w:rsid w:val="00656A96"/>
    <w:rPr>
      <w:rFonts w:ascii="Verdana" w:hAnsi="Verdana"/>
      <w:b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236FDA"/>
    <w:pPr>
      <w:contextualSpacing/>
    </w:pPr>
    <w:rPr>
      <w:rFonts w:ascii="Indubitably" w:eastAsiaTheme="majorEastAsia" w:hAnsi="Indubitably" w:cstheme="majorBidi"/>
      <w:b/>
      <w:bCs/>
      <w:spacing w:val="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36FDA"/>
    <w:rPr>
      <w:rFonts w:ascii="Indubitably" w:eastAsiaTheme="majorEastAsia" w:hAnsi="Indubitably" w:cstheme="majorBidi"/>
      <w:b/>
      <w:bCs/>
      <w:spacing w:val="10"/>
      <w:kern w:val="28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C6D5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C6D5D"/>
    <w:rPr>
      <w:rFonts w:ascii="Verdana" w:hAnsi="Verdana"/>
      <w:sz w:val="36"/>
      <w:szCs w:val="36"/>
    </w:rPr>
  </w:style>
  <w:style w:type="paragraph" w:styleId="Footer">
    <w:name w:val="footer"/>
    <w:basedOn w:val="Normal"/>
    <w:link w:val="FooterChar"/>
    <w:uiPriority w:val="99"/>
    <w:unhideWhenUsed/>
    <w:rsid w:val="007C6D5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C6D5D"/>
    <w:rPr>
      <w:rFonts w:ascii="Verdana" w:hAnsi="Verdana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961295"/>
    <w:rPr>
      <w:color w:val="0563C1" w:themeColor="hyperlink"/>
      <w:u w:val="single"/>
    </w:rPr>
  </w:style>
  <w:style w:type="paragraph" w:customStyle="1" w:styleId="Monospace">
    <w:name w:val="Monospace"/>
    <w:basedOn w:val="Normal"/>
    <w:link w:val="MonospaceChar"/>
    <w:qFormat/>
    <w:rsid w:val="00961295"/>
    <w:pPr>
      <w:spacing w:line="259" w:lineRule="auto"/>
    </w:pPr>
    <w:rPr>
      <w:rFonts w:ascii="Lucida Console" w:hAnsi="Lucida Console"/>
      <w:sz w:val="20"/>
      <w:szCs w:val="20"/>
    </w:rPr>
  </w:style>
  <w:style w:type="character" w:customStyle="1" w:styleId="MonospaceChar">
    <w:name w:val="Monospace Char"/>
    <w:basedOn w:val="DefaultParagraphFont"/>
    <w:link w:val="Monospace"/>
    <w:rsid w:val="00961295"/>
    <w:rPr>
      <w:rFonts w:ascii="Lucida Console" w:hAnsi="Lucida Console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5D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5DE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D7F4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320CBC"/>
    <w:rPr>
      <w:color w:val="954F72" w:themeColor="followedHyperlink"/>
      <w:u w:val="single"/>
    </w:rPr>
  </w:style>
  <w:style w:type="paragraph" w:styleId="NoSpacing">
    <w:name w:val="No Spacing"/>
    <w:basedOn w:val="Normal"/>
    <w:uiPriority w:val="1"/>
    <w:qFormat/>
    <w:rsid w:val="00DC366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enpacquer\OneDrive\Ken's%20Home%20Documents\!Puzzles\!Safari\!Safari%2024%20-%20Board%20games\PS24Answer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4572DB62F6C4B7E95D2BE8E645EE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48524-19E8-46EE-BB3F-8364F285E410}"/>
      </w:docPartPr>
      <w:docPartBody>
        <w:p w:rsidR="00607735" w:rsidRDefault="00607735">
          <w:pPr>
            <w:pStyle w:val="74572DB62F6C4B7E95D2BE8E645EEE14"/>
          </w:pPr>
          <w:r w:rsidRPr="00AE4A43">
            <w:rPr>
              <w:rStyle w:val="PlaceholderText"/>
            </w:rPr>
            <w:t>[Title]</w:t>
          </w:r>
        </w:p>
      </w:docPartBody>
    </w:docPart>
    <w:docPart>
      <w:docPartPr>
        <w:name w:val="94983A1E74404615B27B4838AE7BFA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6D2ADE-5926-4DE0-8342-7B2387C0A38C}"/>
      </w:docPartPr>
      <w:docPartBody>
        <w:p w:rsidR="00607735" w:rsidRDefault="00607735">
          <w:pPr>
            <w:pStyle w:val="94983A1E74404615B27B4838AE7BFA19"/>
          </w:pPr>
          <w:r w:rsidRPr="00AE4A4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dubitably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35"/>
    <w:rsid w:val="002B770A"/>
    <w:rsid w:val="005E2B65"/>
    <w:rsid w:val="00607735"/>
    <w:rsid w:val="007704D8"/>
    <w:rsid w:val="007A6AE7"/>
    <w:rsid w:val="009A7407"/>
    <w:rsid w:val="00D90BF5"/>
    <w:rsid w:val="00DC1BCF"/>
    <w:rsid w:val="00DD7E4B"/>
    <w:rsid w:val="00EC7CF4"/>
    <w:rsid w:val="00FC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4572DB62F6C4B7E95D2BE8E645EEE14">
    <w:name w:val="74572DB62F6C4B7E95D2BE8E645EEE14"/>
  </w:style>
  <w:style w:type="paragraph" w:customStyle="1" w:styleId="94983A1E74404615B27B4838AE7BFA19">
    <w:name w:val="94983A1E74404615B27B4838AE7BFA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47DB-B17E-4D97-82A4-B0F5E88A188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PS24AnswerTemplate.dotx</Template>
  <TotalTime>1738</TotalTime>
  <Pages>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(Puzzle Name, in Title Case)</vt:lpstr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Trellis</dc:title>
  <dc:subject/>
  <dc:creator>Ken Pacquer</dc:creator>
  <cp:keywords>Safari 24</cp:keywords>
  <dc:description/>
  <cp:lastModifiedBy>Ken Pacquer</cp:lastModifiedBy>
  <cp:revision>14</cp:revision>
  <dcterms:created xsi:type="dcterms:W3CDTF">2024-04-10T21:35:00Z</dcterms:created>
  <dcterms:modified xsi:type="dcterms:W3CDTF">2024-06-16T13:56:00Z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0x010100C075B57CA220FE499133195E6C8D0BED</vt:lpwstr>
  </property>
  <property fmtid="{D5CDD505-2E9C-101B-9397-08002B2CF9AE}" pid="3" name="Sensitivity">
    <vt:lpwstr>General</vt:lpwstr>
  </property>
  <property fmtid="{D5CDD505-2E9C-101B-9397-08002B2CF9AE}" pid="4" name="MSIP_Label_17cb76b2-10b8-4fe1-93d4-2202842406cd_Enabled">
    <vt:lpwstr>True</vt:lpwstr>
  </property>
  <property fmtid="{D5CDD505-2E9C-101B-9397-08002B2CF9AE}" pid="5" name="MSIP_Label_17cb76b2-10b8-4fe1-93d4-2202842406cd_SiteId">
    <vt:lpwstr>945c199a-83a2-4e80-9f8c-5a91be5752dd</vt:lpwstr>
  </property>
  <property fmtid="{D5CDD505-2E9C-101B-9397-08002B2CF9AE}" pid="6" name="MSIP_Label_17cb76b2-10b8-4fe1-93d4-2202842406cd_Owner">
    <vt:lpwstr>Ken_Pacquer@Dell.com</vt:lpwstr>
  </property>
  <property fmtid="{D5CDD505-2E9C-101B-9397-08002B2CF9AE}" pid="7" name="MSIP_Label_17cb76b2-10b8-4fe1-93d4-2202842406cd_SetDate">
    <vt:lpwstr>2020-03-17T04:06:53.7067664Z</vt:lpwstr>
  </property>
  <property fmtid="{D5CDD505-2E9C-101B-9397-08002B2CF9AE}" pid="8" name="MSIP_Label_17cb76b2-10b8-4fe1-93d4-2202842406cd_Name">
    <vt:lpwstr>External Public</vt:lpwstr>
  </property>
  <property fmtid="{D5CDD505-2E9C-101B-9397-08002B2CF9AE}" pid="9" name="MSIP_Label_17cb76b2-10b8-4fe1-93d4-2202842406cd_Application">
    <vt:lpwstr>Microsoft Azure Information Protection</vt:lpwstr>
  </property>
  <property fmtid="{D5CDD505-2E9C-101B-9397-08002B2CF9AE}" pid="10" name="MSIP_Label_17cb76b2-10b8-4fe1-93d4-2202842406cd_ActionId">
    <vt:lpwstr>694235b8-2037-455d-9497-49b7cd45d74f</vt:lpwstr>
  </property>
  <property fmtid="{D5CDD505-2E9C-101B-9397-08002B2CF9AE}" pid="11" name="MSIP_Label_17cb76b2-10b8-4fe1-93d4-2202842406cd_Extended_MSFT_Method">
    <vt:lpwstr>Manual</vt:lpwstr>
  </property>
  <property fmtid="{D5CDD505-2E9C-101B-9397-08002B2CF9AE}" pid="12" name="MSIP_Label_f42aa342-8706-4288-bd11-ebb85995028c_Enabled">
    <vt:lpwstr>True</vt:lpwstr>
  </property>
  <property fmtid="{D5CDD505-2E9C-101B-9397-08002B2CF9AE}" pid="13" name="MSIP_Label_f42aa342-8706-4288-bd11-ebb85995028c_SiteId">
    <vt:lpwstr>72f988bf-86f1-41af-91ab-2d7cd011db47</vt:lpwstr>
  </property>
  <property fmtid="{D5CDD505-2E9C-101B-9397-08002B2CF9AE}" pid="14" name="MSIP_Label_f42aa342-8706-4288-bd11-ebb85995028c_Owner">
    <vt:lpwstr>corob@microsoft.com</vt:lpwstr>
  </property>
  <property fmtid="{D5CDD505-2E9C-101B-9397-08002B2CF9AE}" pid="15" name="MSIP_Label_f42aa342-8706-4288-bd11-ebb85995028c_SetDate">
    <vt:lpwstr>2019-05-09T21:04:56.9221664Z</vt:lpwstr>
  </property>
  <property fmtid="{D5CDD505-2E9C-101B-9397-08002B2CF9AE}" pid="16" name="MSIP_Label_f42aa342-8706-4288-bd11-ebb85995028c_Name">
    <vt:lpwstr>General</vt:lpwstr>
  </property>
  <property fmtid="{D5CDD505-2E9C-101B-9397-08002B2CF9AE}" pid="17" name="MSIP_Label_f42aa342-8706-4288-bd11-ebb85995028c_Application">
    <vt:lpwstr>Microsoft Azure Information Protection</vt:lpwstr>
  </property>
  <property fmtid="{D5CDD505-2E9C-101B-9397-08002B2CF9AE}" pid="18" name="MSIP_Label_f42aa342-8706-4288-bd11-ebb85995028c_ActionId">
    <vt:lpwstr>2bcc8958-2e9c-4863-8d0b-0cb425339ee2</vt:lpwstr>
  </property>
  <property fmtid="{D5CDD505-2E9C-101B-9397-08002B2CF9AE}" pid="19" name="MSIP_Label_f42aa342-8706-4288-bd11-ebb85995028c_Extended_MSFT_Method">
    <vt:lpwstr>Automatic</vt:lpwstr>
  </property>
  <property fmtid="{D5CDD505-2E9C-101B-9397-08002B2CF9AE}" pid="20" name="aiplabel">
    <vt:lpwstr>External Public General</vt:lpwstr>
  </property>
  <property fmtid="{D5CDD505-2E9C-101B-9397-08002B2CF9AE}" pid="21" name="xd_ProgID">
    <vt:lpwstr/>
  </property>
  <property fmtid="{D5CDD505-2E9C-101B-9397-08002B2CF9AE}" pid="22" name="_SourceUrl">
    <vt:lpwstr/>
  </property>
  <property fmtid="{D5CDD505-2E9C-101B-9397-08002B2CF9AE}" pid="23" name="_SharedFileIndex">
    <vt:lpwstr/>
  </property>
  <property fmtid="{D5CDD505-2E9C-101B-9397-08002B2CF9AE}" pid="24" name="ComplianceAssetId">
    <vt:lpwstr/>
  </property>
  <property fmtid="{D5CDD505-2E9C-101B-9397-08002B2CF9AE}" pid="25" name="TemplateUrl">
    <vt:lpwstr/>
  </property>
  <property fmtid="{D5CDD505-2E9C-101B-9397-08002B2CF9AE}" pid="26" name="xd_Signature">
    <vt:bool>false</vt:bool>
  </property>
</Properties>
</file>